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892FB8">
                      <wp:extent cx="1504950" cy="2286000"/>
                      <wp:effectExtent l="19050" t="19050" r="38100" b="3810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4950" cy="22860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A822570" id="Oval 2" o:spid="_x0000_s1026" alt="Title: Professional Headshot of Man" style="width:118.5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244341" w:rsidP="001B2ABD">
            <w:pPr>
              <w:pStyle w:val="Title"/>
            </w:pPr>
            <w:r>
              <w:t>lewis</w:t>
            </w:r>
          </w:p>
          <w:p w:rsidR="00244341" w:rsidRDefault="00244341" w:rsidP="00244341">
            <w:r>
              <w:t>Klein</w:t>
            </w:r>
          </w:p>
          <w:p w:rsidR="00244341" w:rsidRPr="00244341" w:rsidRDefault="00244341" w:rsidP="00244341"/>
          <w:p w:rsidR="001B2ABD" w:rsidRDefault="00244341" w:rsidP="001B2ABD">
            <w:pPr>
              <w:pStyle w:val="Subtitle"/>
            </w:pPr>
            <w:r>
              <w:rPr>
                <w:spacing w:val="0"/>
                <w:w w:val="100"/>
              </w:rPr>
              <w:t>Software Engineer</w:t>
            </w:r>
          </w:p>
        </w:tc>
      </w:tr>
      <w:tr w:rsidR="001B2ABD" w:rsidTr="001B2ABD">
        <w:tc>
          <w:tcPr>
            <w:tcW w:w="3600" w:type="dxa"/>
          </w:tcPr>
          <w:sdt>
            <w:sdtPr>
              <w:id w:val="-1711873194"/>
              <w:placeholder>
                <w:docPart w:val="502B5804BCE34574816B370FD436752B"/>
              </w:placeholder>
              <w:temporary/>
              <w:showingPlcHdr/>
              <w15:appearance w15:val="hidden"/>
            </w:sdtPr>
            <w:sdtEndPr/>
            <w:sdtContent>
              <w:p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:rsidR="00036450" w:rsidRDefault="00D47D58" w:rsidP="00036450">
            <w:r>
              <w:rPr>
                <w:rFonts w:ascii="Verdana" w:hAnsi="Verdana"/>
                <w:color w:val="000000"/>
                <w:shd w:val="clear" w:color="auto" w:fill="E6F2FF"/>
              </w:rPr>
              <w:t xml:space="preserve">I am an energetic, ambitious person who has developed a mature and responsible approach to any task that I undertake, or situation that I am presented with. As a </w:t>
            </w:r>
            <w:r>
              <w:rPr>
                <w:rFonts w:ascii="Verdana" w:hAnsi="Verdana"/>
                <w:color w:val="000000"/>
                <w:shd w:val="clear" w:color="auto" w:fill="E6F2FF"/>
              </w:rPr>
              <w:t>supervisor</w:t>
            </w:r>
            <w:r>
              <w:rPr>
                <w:rFonts w:ascii="Verdana" w:hAnsi="Verdana"/>
                <w:color w:val="000000"/>
                <w:shd w:val="clear" w:color="auto" w:fill="E6F2FF"/>
              </w:rPr>
              <w:t xml:space="preserve"> with </w:t>
            </w:r>
            <w:r>
              <w:rPr>
                <w:rFonts w:ascii="Verdana" w:hAnsi="Verdana"/>
                <w:color w:val="000000"/>
                <w:shd w:val="clear" w:color="auto" w:fill="E6F2FF"/>
              </w:rPr>
              <w:t>nine</w:t>
            </w:r>
            <w:r>
              <w:rPr>
                <w:rFonts w:ascii="Verdana" w:hAnsi="Verdana"/>
                <w:color w:val="000000"/>
                <w:shd w:val="clear" w:color="auto" w:fill="E6F2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hd w:val="clear" w:color="auto" w:fill="E6F2FF"/>
              </w:rPr>
              <w:t>year</w:t>
            </w:r>
            <w:r w:rsidR="0010089C">
              <w:rPr>
                <w:rFonts w:ascii="Verdana" w:hAnsi="Verdana"/>
                <w:color w:val="000000"/>
                <w:shd w:val="clear" w:color="auto" w:fill="E6F2FF"/>
              </w:rPr>
              <w:t>s</w:t>
            </w:r>
            <w:r>
              <w:rPr>
                <w:rFonts w:ascii="Verdana" w:hAnsi="Verdana"/>
                <w:color w:val="000000"/>
                <w:shd w:val="clear" w:color="auto" w:fill="E6F2FF"/>
              </w:rPr>
              <w:t xml:space="preserve"> </w:t>
            </w:r>
            <w:r>
              <w:rPr>
                <w:rFonts w:ascii="Verdana" w:hAnsi="Verdana"/>
                <w:color w:val="000000"/>
                <w:shd w:val="clear" w:color="auto" w:fill="E6F2FF"/>
              </w:rPr>
              <w:t>experience</w:t>
            </w:r>
            <w:proofErr w:type="spellEnd"/>
            <w:r>
              <w:rPr>
                <w:rFonts w:ascii="Verdana" w:hAnsi="Verdana"/>
                <w:color w:val="000000"/>
                <w:shd w:val="clear" w:color="auto" w:fill="E6F2FF"/>
              </w:rPr>
              <w:t xml:space="preserve"> in management, I am excellent in working with others to achieve a certain objective on time and with excellence. I am eager to be challenged in order to grow and further improve my IT skills. My greatest passion is in life is using my technical know-how to benefit other people and </w:t>
            </w:r>
            <w:r w:rsidR="0010089C">
              <w:rPr>
                <w:rFonts w:ascii="Verdana" w:hAnsi="Verdana"/>
                <w:color w:val="000000"/>
                <w:shd w:val="clear" w:color="auto" w:fill="E6F2FF"/>
              </w:rPr>
              <w:t>organizations</w:t>
            </w:r>
            <w:r>
              <w:rPr>
                <w:rFonts w:ascii="Verdana" w:hAnsi="Verdana"/>
                <w:color w:val="000000"/>
                <w:shd w:val="clear" w:color="auto" w:fill="E6F2FF"/>
              </w:rPr>
              <w:t>.</w:t>
            </w:r>
          </w:p>
          <w:sdt>
            <w:sdtPr>
              <w:id w:val="-1954003311"/>
              <w:placeholder>
                <w:docPart w:val="AD2D7A9E159F42B7B7D59F06D174C164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F64A4B90CCD4543A2219FC7AD3C9554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PHONE:</w:t>
                </w:r>
              </w:p>
            </w:sdtContent>
          </w:sdt>
          <w:p w:rsidR="004D3011" w:rsidRDefault="00C006BD" w:rsidP="004D3011">
            <w:r>
              <w:t>07425040553</w:t>
            </w:r>
          </w:p>
          <w:p w:rsidR="004D3011" w:rsidRPr="004D3011" w:rsidRDefault="004D3011" w:rsidP="004D3011"/>
          <w:sdt>
            <w:sdtPr>
              <w:id w:val="67859272"/>
              <w:placeholder>
                <w:docPart w:val="EB3E2F7169F545BE90E336ED8E32EC26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WEBSITE:</w:t>
                </w:r>
              </w:p>
            </w:sdtContent>
          </w:sdt>
          <w:p w:rsidR="004D3011" w:rsidRDefault="00C006BD" w:rsidP="004D3011">
            <w:r>
              <w:t>(To be updated with GitHub address)</w:t>
            </w:r>
          </w:p>
          <w:p w:rsidR="004D3011" w:rsidRDefault="004D3011" w:rsidP="004D3011"/>
          <w:sdt>
            <w:sdtPr>
              <w:id w:val="-240260293"/>
              <w:placeholder>
                <w:docPart w:val="27A4F96CCE844AD8AAAA6227A0C34217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4D3011">
                <w:r w:rsidRPr="004D3011">
                  <w:t>EMAIL:</w:t>
                </w:r>
              </w:p>
            </w:sdtContent>
          </w:sdt>
          <w:p w:rsidR="00036450" w:rsidRPr="00E4381A" w:rsidRDefault="00A85F48" w:rsidP="004D3011">
            <w:pPr>
              <w:rPr>
                <w:rStyle w:val="Hyperlink"/>
              </w:rPr>
            </w:pPr>
            <w:hyperlink r:id="rId12" w:history="1">
              <w:r w:rsidRPr="00A85F48">
                <w:rPr>
                  <w:rStyle w:val="Hyperlink"/>
                </w:rPr>
                <w:t>mailto:luis4utoo@yahoo.com</w:t>
              </w:r>
            </w:hyperlink>
          </w:p>
          <w:sdt>
            <w:sdtPr>
              <w:id w:val="-1444214663"/>
              <w:placeholder>
                <w:docPart w:val="860B9207EFE7489A908F7BC0CFD2B1AE"/>
              </w:placeholder>
              <w:temporary/>
              <w:showingPlcHdr/>
              <w15:appearance w15:val="hidden"/>
            </w:sdtPr>
            <w:sdtEndPr/>
            <w:sdtContent>
              <w:p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:rsidR="004D3011" w:rsidRDefault="00C006BD" w:rsidP="00C006BD">
            <w:pPr>
              <w:pStyle w:val="ListParagraph"/>
              <w:numPr>
                <w:ilvl w:val="0"/>
                <w:numId w:val="2"/>
              </w:numPr>
            </w:pPr>
            <w:r>
              <w:t>Aquatics</w:t>
            </w:r>
          </w:p>
          <w:p w:rsidR="00C006BD" w:rsidRDefault="00C006BD" w:rsidP="00C006BD">
            <w:pPr>
              <w:pStyle w:val="ListParagraph"/>
              <w:numPr>
                <w:ilvl w:val="0"/>
                <w:numId w:val="2"/>
              </w:numPr>
            </w:pPr>
            <w:r>
              <w:t>Fishing</w:t>
            </w:r>
          </w:p>
          <w:p w:rsidR="00C006BD" w:rsidRDefault="00C006BD" w:rsidP="00C006BD">
            <w:pPr>
              <w:pStyle w:val="ListParagraph"/>
              <w:numPr>
                <w:ilvl w:val="0"/>
                <w:numId w:val="2"/>
              </w:numPr>
            </w:pPr>
            <w:r>
              <w:t>Hiking</w:t>
            </w:r>
          </w:p>
          <w:p w:rsidR="00C006BD" w:rsidRPr="004D3011" w:rsidRDefault="00C006BD" w:rsidP="00C006BD">
            <w:pPr>
              <w:pStyle w:val="ListParagraph"/>
              <w:numPr>
                <w:ilvl w:val="0"/>
                <w:numId w:val="2"/>
              </w:numPr>
            </w:pPr>
            <w:r>
              <w:t>Cooking</w:t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EF3524F92F78426AABD439DFBA469642"/>
              </w:placeholder>
              <w:temporary/>
              <w:showingPlcHdr/>
              <w15:appearance w15:val="hidden"/>
            </w:sdtPr>
            <w:sdtEndPr/>
            <w:sdtContent>
              <w:p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244341" w:rsidRDefault="00244341" w:rsidP="00B359E4">
            <w:pPr>
              <w:pStyle w:val="Heading4"/>
            </w:pPr>
          </w:p>
          <w:p w:rsidR="00244341" w:rsidRDefault="00244341" w:rsidP="00B359E4">
            <w:pPr>
              <w:pStyle w:val="Heading4"/>
            </w:pPr>
          </w:p>
          <w:p w:rsidR="00036450" w:rsidRPr="00036450" w:rsidRDefault="00244341" w:rsidP="00B359E4">
            <w:pPr>
              <w:pStyle w:val="Heading4"/>
            </w:pPr>
            <w:proofErr w:type="spellStart"/>
            <w:r>
              <w:t>Aprily</w:t>
            </w:r>
            <w:proofErr w:type="spellEnd"/>
            <w:r w:rsidR="00A85F48">
              <w:t xml:space="preserve"> </w:t>
            </w:r>
            <w:r>
              <w:t xml:space="preserve">Lajos - High School </w:t>
            </w:r>
          </w:p>
          <w:p w:rsidR="00036450" w:rsidRPr="00B359E4" w:rsidRDefault="00244341" w:rsidP="00B359E4">
            <w:pPr>
              <w:pStyle w:val="Date"/>
            </w:pPr>
            <w:r>
              <w:t>1999</w:t>
            </w:r>
            <w:r w:rsidR="00036450" w:rsidRPr="00B359E4">
              <w:t xml:space="preserve"> - </w:t>
            </w:r>
            <w:r>
              <w:t>2003</w:t>
            </w:r>
          </w:p>
          <w:p w:rsidR="004D3011" w:rsidRDefault="00244341" w:rsidP="00036450">
            <w:r>
              <w:t>Mathematics and IT</w:t>
            </w:r>
          </w:p>
          <w:p w:rsidR="00036450" w:rsidRDefault="00036450" w:rsidP="00036450"/>
          <w:p w:rsidR="00036450" w:rsidRPr="00B359E4" w:rsidRDefault="00244341" w:rsidP="00B359E4">
            <w:pPr>
              <w:pStyle w:val="Heading4"/>
            </w:pPr>
            <w:r>
              <w:t xml:space="preserve">George </w:t>
            </w:r>
            <w:proofErr w:type="spellStart"/>
            <w:proofErr w:type="gramStart"/>
            <w:r>
              <w:t>Moroianu</w:t>
            </w:r>
            <w:proofErr w:type="spellEnd"/>
            <w:r w:rsidR="00A85F48">
              <w:t xml:space="preserve">  </w:t>
            </w:r>
            <w:r>
              <w:t>–</w:t>
            </w:r>
            <w:proofErr w:type="gramEnd"/>
            <w:r w:rsidR="00A85F48">
              <w:t xml:space="preserve">  </w:t>
            </w:r>
            <w:proofErr w:type="spellStart"/>
            <w:r>
              <w:t>Pimary</w:t>
            </w:r>
            <w:proofErr w:type="spellEnd"/>
            <w:r>
              <w:t xml:space="preserve"> &amp; Middle School</w:t>
            </w:r>
          </w:p>
          <w:p w:rsidR="00036450" w:rsidRPr="00B359E4" w:rsidRDefault="00244341" w:rsidP="00B359E4">
            <w:pPr>
              <w:pStyle w:val="Date"/>
            </w:pPr>
            <w:r>
              <w:t>1990</w:t>
            </w:r>
            <w:r w:rsidR="00036450" w:rsidRPr="00B359E4">
              <w:t xml:space="preserve"> - </w:t>
            </w:r>
            <w:r>
              <w:t>1999</w:t>
            </w:r>
          </w:p>
          <w:p w:rsidR="00036450" w:rsidRDefault="00036450" w:rsidP="00036450"/>
          <w:sdt>
            <w:sdtPr>
              <w:id w:val="1001553383"/>
              <w:placeholder>
                <w:docPart w:val="EE4A316685794355815AC57B3A364567"/>
              </w:placeholder>
              <w:temporary/>
              <w:showingPlcHdr/>
              <w15:appearance w15:val="hidden"/>
            </w:sdtPr>
            <w:sdtEndPr/>
            <w:sdtContent>
              <w:p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:rsidR="00036450" w:rsidRDefault="00A85F48" w:rsidP="00B359E4">
            <w:pPr>
              <w:pStyle w:val="Heading4"/>
              <w:rPr>
                <w:bCs/>
              </w:rPr>
            </w:pPr>
            <w:r>
              <w:t>21Twelve</w:t>
            </w:r>
            <w:r w:rsidR="00036450">
              <w:t xml:space="preserve"> </w:t>
            </w:r>
            <w:r>
              <w:t>- Supervisor</w:t>
            </w:r>
          </w:p>
          <w:p w:rsidR="00036450" w:rsidRPr="00036450" w:rsidRDefault="00A85F48" w:rsidP="00B359E4">
            <w:pPr>
              <w:pStyle w:val="Date"/>
            </w:pPr>
            <w:r>
              <w:t>2011</w:t>
            </w:r>
            <w:r w:rsidR="00036450" w:rsidRPr="00036450">
              <w:t>–</w:t>
            </w:r>
            <w:r>
              <w:t>2020</w:t>
            </w:r>
          </w:p>
          <w:p w:rsidR="00036450" w:rsidRDefault="00A85F48" w:rsidP="00036450">
            <w:r>
              <w:t>Work supervisor and advertising materials distributor.</w:t>
            </w:r>
            <w:r w:rsidR="00036450" w:rsidRPr="00036450">
              <w:t xml:space="preserve"> </w:t>
            </w:r>
          </w:p>
          <w:p w:rsidR="004D3011" w:rsidRDefault="004D3011" w:rsidP="00036450"/>
          <w:p w:rsidR="004D3011" w:rsidRPr="004D3011" w:rsidRDefault="00244341" w:rsidP="00B359E4">
            <w:pPr>
              <w:pStyle w:val="Heading4"/>
              <w:rPr>
                <w:bCs/>
              </w:rPr>
            </w:pPr>
            <w:r>
              <w:t>SC APRIM SRL</w:t>
            </w:r>
            <w:r>
              <w:t xml:space="preserve"> </w:t>
            </w:r>
            <w:r w:rsidR="00A85F48">
              <w:t>-</w:t>
            </w:r>
            <w:r>
              <w:t xml:space="preserve"> UPVC &amp; AL Engineer</w:t>
            </w:r>
          </w:p>
          <w:p w:rsidR="004D3011" w:rsidRPr="004D3011" w:rsidRDefault="00244341" w:rsidP="00B359E4">
            <w:pPr>
              <w:pStyle w:val="Date"/>
            </w:pPr>
            <w:r>
              <w:t>2007</w:t>
            </w:r>
            <w:r w:rsidR="004D3011" w:rsidRPr="004D3011">
              <w:t>–</w:t>
            </w:r>
            <w:r>
              <w:t>2011</w:t>
            </w:r>
          </w:p>
          <w:p w:rsidR="004D3011" w:rsidRPr="004D3011" w:rsidRDefault="00244341" w:rsidP="004D3011">
            <w:r>
              <w:t>Customer relations, UPVC manufacturing, assembly and fitting on premises</w:t>
            </w:r>
            <w:r>
              <w:t xml:space="preserve">, acquiring </w:t>
            </w:r>
            <w:r w:rsidR="00A85F48">
              <w:t>UPVC profiles and hardware</w:t>
            </w:r>
            <w:r>
              <w:t>.</w:t>
            </w:r>
            <w:r w:rsidR="00036450" w:rsidRPr="004D3011">
              <w:t xml:space="preserve"> </w:t>
            </w:r>
          </w:p>
          <w:p w:rsidR="004D3011" w:rsidRDefault="004D3011" w:rsidP="00036450"/>
          <w:p w:rsidR="004D3011" w:rsidRPr="004D3011" w:rsidRDefault="00244341" w:rsidP="00B359E4">
            <w:pPr>
              <w:pStyle w:val="Heading4"/>
              <w:rPr>
                <w:bCs/>
              </w:rPr>
            </w:pPr>
            <w:r>
              <w:t xml:space="preserve">SC </w:t>
            </w:r>
            <w:proofErr w:type="spellStart"/>
            <w:r>
              <w:t>Windtherm</w:t>
            </w:r>
            <w:proofErr w:type="spellEnd"/>
            <w:r>
              <w:t xml:space="preserve"> </w:t>
            </w:r>
            <w:proofErr w:type="gramStart"/>
            <w:r>
              <w:t>SRL</w:t>
            </w:r>
            <w:r w:rsidR="004D3011" w:rsidRPr="004D3011">
              <w:t xml:space="preserve">  </w:t>
            </w:r>
            <w:r>
              <w:t>-</w:t>
            </w:r>
            <w:proofErr w:type="gramEnd"/>
            <w:r>
              <w:t xml:space="preserve">  UPVC &amp; AL Engineer</w:t>
            </w:r>
          </w:p>
          <w:p w:rsidR="004D3011" w:rsidRPr="004D3011" w:rsidRDefault="00244341" w:rsidP="00B359E4">
            <w:pPr>
              <w:pStyle w:val="Date"/>
            </w:pPr>
            <w:r>
              <w:t>2003</w:t>
            </w:r>
            <w:r w:rsidR="004D3011" w:rsidRPr="004D3011">
              <w:t>–</w:t>
            </w:r>
            <w:r>
              <w:t>2007</w:t>
            </w:r>
          </w:p>
          <w:p w:rsidR="004D3011" w:rsidRPr="004D3011" w:rsidRDefault="00244341" w:rsidP="004D3011">
            <w:r>
              <w:t>Customer relations, UPVC manufacturing, assembly and fitting on premises.</w:t>
            </w:r>
            <w:r w:rsidR="00036450" w:rsidRPr="004D3011">
              <w:t xml:space="preserve"> </w:t>
            </w:r>
          </w:p>
          <w:p w:rsidR="004D3011" w:rsidRDefault="004D3011" w:rsidP="00036450"/>
          <w:sdt>
            <w:sdtPr>
              <w:id w:val="1669594239"/>
              <w:placeholder>
                <w:docPart w:val="32D36D8C5D4B4E7A978403C65E7A7537"/>
              </w:placeholder>
              <w:temporary/>
              <w:showingPlcHdr/>
              <w15:appearance w15:val="hidden"/>
            </w:sdtPr>
            <w:sdtEndPr/>
            <w:sdtContent>
              <w:p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5AFFFF85" wp14:editId="29FA67EF">
                  <wp:extent cx="400431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:rsidR="0043117B" w:rsidRDefault="00642E07" w:rsidP="000C45FF">
      <w:pPr>
        <w:tabs>
          <w:tab w:val="left" w:pos="990"/>
        </w:tabs>
      </w:pPr>
      <w:bookmarkStart w:id="0" w:name="_GoBack"/>
      <w:bookmarkEnd w:id="0"/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2E07" w:rsidRDefault="00642E07" w:rsidP="000C45FF">
      <w:r>
        <w:separator/>
      </w:r>
    </w:p>
  </w:endnote>
  <w:endnote w:type="continuationSeparator" w:id="0">
    <w:p w:rsidR="00642E07" w:rsidRDefault="00642E0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2E07" w:rsidRDefault="00642E07" w:rsidP="000C45FF">
      <w:r>
        <w:separator/>
      </w:r>
    </w:p>
  </w:footnote>
  <w:footnote w:type="continuationSeparator" w:id="0">
    <w:p w:rsidR="00642E07" w:rsidRDefault="00642E0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FDABD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59B6586"/>
    <w:multiLevelType w:val="hybridMultilevel"/>
    <w:tmpl w:val="35A69B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341"/>
    <w:rsid w:val="00036450"/>
    <w:rsid w:val="00094499"/>
    <w:rsid w:val="000C45FF"/>
    <w:rsid w:val="000E3FD1"/>
    <w:rsid w:val="0010089C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44341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00812"/>
    <w:rsid w:val="0062123A"/>
    <w:rsid w:val="00642E07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85F48"/>
    <w:rsid w:val="00AD76E2"/>
    <w:rsid w:val="00B20152"/>
    <w:rsid w:val="00B359E4"/>
    <w:rsid w:val="00B57D98"/>
    <w:rsid w:val="00B70850"/>
    <w:rsid w:val="00C006BD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47D58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ABE5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99"/>
    <w:unhideWhenUsed/>
    <w:rsid w:val="0024434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C006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luis4utoo@yahoo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s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1197210006218301"/>
          <c:y val="0"/>
          <c:w val="0.65865929461005779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Languages</c:v>
                </c:pt>
                <c:pt idx="1">
                  <c:v>Management</c:v>
                </c:pt>
                <c:pt idx="2">
                  <c:v>Communication</c:v>
                </c:pt>
                <c:pt idx="3">
                  <c:v>Programming</c:v>
                </c:pt>
                <c:pt idx="4">
                  <c:v>Driving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1</c:v>
                </c:pt>
                <c:pt idx="2">
                  <c:v>0.8</c:v>
                </c:pt>
                <c:pt idx="3">
                  <c:v>0.75</c:v>
                </c:pt>
                <c:pt idx="4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02B5804BCE34574816B370FD43675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05B13B-C74E-4C81-BD10-09D360FD54AA}"/>
      </w:docPartPr>
      <w:docPartBody>
        <w:p w:rsidR="00000000" w:rsidRDefault="00790266">
          <w:pPr>
            <w:pStyle w:val="502B5804BCE34574816B370FD436752B"/>
          </w:pPr>
          <w:r w:rsidRPr="00D5459D">
            <w:t>Profile</w:t>
          </w:r>
        </w:p>
      </w:docPartBody>
    </w:docPart>
    <w:docPart>
      <w:docPartPr>
        <w:name w:val="AD2D7A9E159F42B7B7D59F06D174C1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C0651C-13C0-4A28-86AE-059AC9EDC25E}"/>
      </w:docPartPr>
      <w:docPartBody>
        <w:p w:rsidR="00000000" w:rsidRDefault="00790266">
          <w:pPr>
            <w:pStyle w:val="AD2D7A9E159F42B7B7D59F06D174C164"/>
          </w:pPr>
          <w:r w:rsidRPr="00CB0055">
            <w:t>Contact</w:t>
          </w:r>
        </w:p>
      </w:docPartBody>
    </w:docPart>
    <w:docPart>
      <w:docPartPr>
        <w:name w:val="0F64A4B90CCD4543A2219FC7AD3C95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AFFE1C-CE05-4E02-9DEF-8BBCC8C30B2F}"/>
      </w:docPartPr>
      <w:docPartBody>
        <w:p w:rsidR="00000000" w:rsidRDefault="00790266">
          <w:pPr>
            <w:pStyle w:val="0F64A4B90CCD4543A2219FC7AD3C9554"/>
          </w:pPr>
          <w:r w:rsidRPr="004D3011">
            <w:t>PHONE:</w:t>
          </w:r>
        </w:p>
      </w:docPartBody>
    </w:docPart>
    <w:docPart>
      <w:docPartPr>
        <w:name w:val="EB3E2F7169F545BE90E336ED8E32EC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9B2C47-AFDE-4899-BB0C-803A5656AC5E}"/>
      </w:docPartPr>
      <w:docPartBody>
        <w:p w:rsidR="00000000" w:rsidRDefault="00790266">
          <w:pPr>
            <w:pStyle w:val="EB3E2F7169F545BE90E336ED8E32EC26"/>
          </w:pPr>
          <w:r w:rsidRPr="004D3011">
            <w:t>WEBSITE:</w:t>
          </w:r>
        </w:p>
      </w:docPartBody>
    </w:docPart>
    <w:docPart>
      <w:docPartPr>
        <w:name w:val="27A4F96CCE844AD8AAAA6227A0C34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562EA-E9C7-4894-9F48-2C4BAE7D8DEA}"/>
      </w:docPartPr>
      <w:docPartBody>
        <w:p w:rsidR="00000000" w:rsidRDefault="00790266">
          <w:pPr>
            <w:pStyle w:val="27A4F96CCE844AD8AAAA6227A0C34217"/>
          </w:pPr>
          <w:r w:rsidRPr="004D3011">
            <w:t>EMAIL:</w:t>
          </w:r>
        </w:p>
      </w:docPartBody>
    </w:docPart>
    <w:docPart>
      <w:docPartPr>
        <w:name w:val="860B9207EFE7489A908F7BC0CFD2B1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F8CFD7-480B-4FC6-BAC0-3B0C808563C9}"/>
      </w:docPartPr>
      <w:docPartBody>
        <w:p w:rsidR="00000000" w:rsidRDefault="00790266">
          <w:pPr>
            <w:pStyle w:val="860B9207EFE7489A908F7BC0CFD2B1AE"/>
          </w:pPr>
          <w:r w:rsidRPr="00CB0055">
            <w:t>Hobbies</w:t>
          </w:r>
        </w:p>
      </w:docPartBody>
    </w:docPart>
    <w:docPart>
      <w:docPartPr>
        <w:name w:val="EF3524F92F78426AABD439DFBA4696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9C489-0718-443A-AADD-55D45B8682AF}"/>
      </w:docPartPr>
      <w:docPartBody>
        <w:p w:rsidR="00000000" w:rsidRDefault="00790266">
          <w:pPr>
            <w:pStyle w:val="EF3524F92F78426AABD439DFBA469642"/>
          </w:pPr>
          <w:r w:rsidRPr="00036450">
            <w:t>EDUCATION</w:t>
          </w:r>
        </w:p>
      </w:docPartBody>
    </w:docPart>
    <w:docPart>
      <w:docPartPr>
        <w:name w:val="EE4A316685794355815AC57B3A364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9C0C40-6B67-4256-B5A7-ED85D598D305}"/>
      </w:docPartPr>
      <w:docPartBody>
        <w:p w:rsidR="00000000" w:rsidRDefault="00790266">
          <w:pPr>
            <w:pStyle w:val="EE4A316685794355815AC57B3A364567"/>
          </w:pPr>
          <w:r w:rsidRPr="00036450">
            <w:t>WORK EXPERIENCE</w:t>
          </w:r>
        </w:p>
      </w:docPartBody>
    </w:docPart>
    <w:docPart>
      <w:docPartPr>
        <w:name w:val="32D36D8C5D4B4E7A978403C65E7A75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BEC6B-AFAC-4088-BF19-D8A7C49C3A0D}"/>
      </w:docPartPr>
      <w:docPartBody>
        <w:p w:rsidR="00000000" w:rsidRDefault="00790266">
          <w:pPr>
            <w:pStyle w:val="32D36D8C5D4B4E7A978403C65E7A7537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66"/>
    <w:rsid w:val="00790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7634F7E2044DBB81CF89CDE900C733">
    <w:name w:val="8E7634F7E2044DBB81CF89CDE900C733"/>
  </w:style>
  <w:style w:type="paragraph" w:customStyle="1" w:styleId="305CDA84E690431FBBCA0E38AF80FAE6">
    <w:name w:val="305CDA84E690431FBBCA0E38AF80FAE6"/>
  </w:style>
  <w:style w:type="paragraph" w:customStyle="1" w:styleId="502B5804BCE34574816B370FD436752B">
    <w:name w:val="502B5804BCE34574816B370FD436752B"/>
  </w:style>
  <w:style w:type="paragraph" w:customStyle="1" w:styleId="47A13E7F80784B298087CC30D7720FEC">
    <w:name w:val="47A13E7F80784B298087CC30D7720FEC"/>
  </w:style>
  <w:style w:type="paragraph" w:customStyle="1" w:styleId="AD2D7A9E159F42B7B7D59F06D174C164">
    <w:name w:val="AD2D7A9E159F42B7B7D59F06D174C164"/>
  </w:style>
  <w:style w:type="paragraph" w:customStyle="1" w:styleId="0F64A4B90CCD4543A2219FC7AD3C9554">
    <w:name w:val="0F64A4B90CCD4543A2219FC7AD3C9554"/>
  </w:style>
  <w:style w:type="paragraph" w:customStyle="1" w:styleId="F40D5956F32343CEAA3FE77B4562A349">
    <w:name w:val="F40D5956F32343CEAA3FE77B4562A349"/>
  </w:style>
  <w:style w:type="paragraph" w:customStyle="1" w:styleId="EB3E2F7169F545BE90E336ED8E32EC26">
    <w:name w:val="EB3E2F7169F545BE90E336ED8E32EC26"/>
  </w:style>
  <w:style w:type="paragraph" w:customStyle="1" w:styleId="88E28A414760490F8501990E09091105">
    <w:name w:val="88E28A414760490F8501990E09091105"/>
  </w:style>
  <w:style w:type="paragraph" w:customStyle="1" w:styleId="27A4F96CCE844AD8AAAA6227A0C34217">
    <w:name w:val="27A4F96CCE844AD8AAAA6227A0C34217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CC45EE96D4EC4436B48A5E7ED8296CC4">
    <w:name w:val="CC45EE96D4EC4436B48A5E7ED8296CC4"/>
  </w:style>
  <w:style w:type="paragraph" w:customStyle="1" w:styleId="860B9207EFE7489A908F7BC0CFD2B1AE">
    <w:name w:val="860B9207EFE7489A908F7BC0CFD2B1AE"/>
  </w:style>
  <w:style w:type="paragraph" w:customStyle="1" w:styleId="7F4CD864C4D5438AA1EC6D9FD856B561">
    <w:name w:val="7F4CD864C4D5438AA1EC6D9FD856B561"/>
  </w:style>
  <w:style w:type="paragraph" w:customStyle="1" w:styleId="FE406973A1F149F39694D5C92046DABB">
    <w:name w:val="FE406973A1F149F39694D5C92046DABB"/>
  </w:style>
  <w:style w:type="paragraph" w:customStyle="1" w:styleId="E3237151DF0E40238BA786CF264690FC">
    <w:name w:val="E3237151DF0E40238BA786CF264690FC"/>
  </w:style>
  <w:style w:type="paragraph" w:customStyle="1" w:styleId="E205F42FCB1340649D083E75806D54EA">
    <w:name w:val="E205F42FCB1340649D083E75806D54EA"/>
  </w:style>
  <w:style w:type="paragraph" w:customStyle="1" w:styleId="EF3524F92F78426AABD439DFBA469642">
    <w:name w:val="EF3524F92F78426AABD439DFBA469642"/>
  </w:style>
  <w:style w:type="paragraph" w:customStyle="1" w:styleId="0C474746C3444E8E81F639F2EB371F05">
    <w:name w:val="0C474746C3444E8E81F639F2EB371F05"/>
  </w:style>
  <w:style w:type="paragraph" w:customStyle="1" w:styleId="FBA6DB26F3044E238D4C4EA8A2439DC9">
    <w:name w:val="FBA6DB26F3044E238D4C4EA8A2439DC9"/>
  </w:style>
  <w:style w:type="paragraph" w:customStyle="1" w:styleId="935DF96F78724B73A60653C8AFCC2901">
    <w:name w:val="935DF96F78724B73A60653C8AFCC2901"/>
  </w:style>
  <w:style w:type="paragraph" w:customStyle="1" w:styleId="85C0B1C5927D41C0BC58D54F55A31D3C">
    <w:name w:val="85C0B1C5927D41C0BC58D54F55A31D3C"/>
  </w:style>
  <w:style w:type="paragraph" w:customStyle="1" w:styleId="A11EDC32730E4F4883A0B60376E159F4">
    <w:name w:val="A11EDC32730E4F4883A0B60376E159F4"/>
  </w:style>
  <w:style w:type="paragraph" w:customStyle="1" w:styleId="88EC606ED08543BEB35265D1C79AB888">
    <w:name w:val="88EC606ED08543BEB35265D1C79AB888"/>
  </w:style>
  <w:style w:type="paragraph" w:customStyle="1" w:styleId="83D2263EEFAB4421A33649F65717DF15">
    <w:name w:val="83D2263EEFAB4421A33649F65717DF15"/>
  </w:style>
  <w:style w:type="paragraph" w:customStyle="1" w:styleId="EE4A316685794355815AC57B3A364567">
    <w:name w:val="EE4A316685794355815AC57B3A364567"/>
  </w:style>
  <w:style w:type="paragraph" w:customStyle="1" w:styleId="4F0796CC6C624AEB8E97A9811402CC27">
    <w:name w:val="4F0796CC6C624AEB8E97A9811402CC27"/>
  </w:style>
  <w:style w:type="paragraph" w:customStyle="1" w:styleId="A9C919684C4349458CAE958F6CB7DEA4">
    <w:name w:val="A9C919684C4349458CAE958F6CB7DEA4"/>
  </w:style>
  <w:style w:type="paragraph" w:customStyle="1" w:styleId="CDB7F09B1B1E4371B3D3BC158B05AB1B">
    <w:name w:val="CDB7F09B1B1E4371B3D3BC158B05AB1B"/>
  </w:style>
  <w:style w:type="paragraph" w:customStyle="1" w:styleId="51448F7FAEE945CC81578BF806C92A2E">
    <w:name w:val="51448F7FAEE945CC81578BF806C92A2E"/>
  </w:style>
  <w:style w:type="paragraph" w:customStyle="1" w:styleId="EDE9ED4897A740FAA3C239E2EDB96A63">
    <w:name w:val="EDE9ED4897A740FAA3C239E2EDB96A63"/>
  </w:style>
  <w:style w:type="paragraph" w:customStyle="1" w:styleId="83C1F6CED99E46989E74D7F5BB01651B">
    <w:name w:val="83C1F6CED99E46989E74D7F5BB01651B"/>
  </w:style>
  <w:style w:type="paragraph" w:customStyle="1" w:styleId="F32291B3AE84485E9992BE4315F3FB9C">
    <w:name w:val="F32291B3AE84485E9992BE4315F3FB9C"/>
  </w:style>
  <w:style w:type="paragraph" w:customStyle="1" w:styleId="D2EDC3AD549240AEB8F2E68122FDED18">
    <w:name w:val="D2EDC3AD549240AEB8F2E68122FDED18"/>
  </w:style>
  <w:style w:type="paragraph" w:customStyle="1" w:styleId="66252120EFB44672911DF96E87DC96FE">
    <w:name w:val="66252120EFB44672911DF96E87DC96FE"/>
  </w:style>
  <w:style w:type="paragraph" w:customStyle="1" w:styleId="C434A38F5E164CE6BE2CFC947039C130">
    <w:name w:val="C434A38F5E164CE6BE2CFC947039C130"/>
  </w:style>
  <w:style w:type="paragraph" w:customStyle="1" w:styleId="8C9E21183A6649B98D2738136332DD79">
    <w:name w:val="8C9E21183A6649B98D2738136332DD79"/>
  </w:style>
  <w:style w:type="paragraph" w:customStyle="1" w:styleId="65A38DD5D65E408689CBF91D35ACDE31">
    <w:name w:val="65A38DD5D65E408689CBF91D35ACDE31"/>
  </w:style>
  <w:style w:type="paragraph" w:customStyle="1" w:styleId="B0673FA04D01464EA65BC61C6FAC7577">
    <w:name w:val="B0673FA04D01464EA65BC61C6FAC7577"/>
  </w:style>
  <w:style w:type="paragraph" w:customStyle="1" w:styleId="2FBCD864B21642DE94B55A95ADB62653">
    <w:name w:val="2FBCD864B21642DE94B55A95ADB62653"/>
  </w:style>
  <w:style w:type="paragraph" w:customStyle="1" w:styleId="AB269901591D47A59E7ABCAFD16E6624">
    <w:name w:val="AB269901591D47A59E7ABCAFD16E662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32D36D8C5D4B4E7A978403C65E7A7537">
    <w:name w:val="32D36D8C5D4B4E7A978403C65E7A75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2020-01-06T13:25:00Z</dcterms:created>
  <dcterms:modified xsi:type="dcterms:W3CDTF">2020-01-06T14:07:00Z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